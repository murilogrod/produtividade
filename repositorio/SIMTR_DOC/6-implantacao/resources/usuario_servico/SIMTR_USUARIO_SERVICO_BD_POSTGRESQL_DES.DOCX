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1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</w:tblGrid>
      <w:tr w:rsidR="00E24FB1" w:rsidRPr="00624B20" w:rsidTr="00F81958">
        <w:tc>
          <w:tcPr>
            <w:tcW w:w="1629" w:type="dxa"/>
          </w:tcPr>
          <w:p w:rsidR="00E24FB1" w:rsidRPr="004A395F" w:rsidRDefault="00E24FB1" w:rsidP="00F81958">
            <w:pPr>
              <w:pStyle w:val="NormalJustificado"/>
              <w:tabs>
                <w:tab w:val="clear" w:pos="8505"/>
              </w:tabs>
              <w:rPr>
                <w:szCs w:val="18"/>
              </w:rPr>
            </w:pPr>
            <w:r w:rsidRPr="004A395F">
              <w:rPr>
                <w:szCs w:val="18"/>
              </w:rPr>
              <w:t>Grau de sigilo</w:t>
            </w:r>
          </w:p>
        </w:tc>
      </w:tr>
      <w:tr w:rsidR="00E24FB1" w:rsidRPr="004A395F" w:rsidTr="00F81958">
        <w:tc>
          <w:tcPr>
            <w:tcW w:w="1629" w:type="dxa"/>
          </w:tcPr>
          <w:p w:rsidR="00E24FB1" w:rsidRPr="004A395F" w:rsidRDefault="00E24FB1" w:rsidP="00F81958">
            <w:pPr>
              <w:rPr>
                <w:rFonts w:cs="Arial"/>
                <w:sz w:val="8"/>
                <w:szCs w:val="8"/>
              </w:rPr>
            </w:pPr>
          </w:p>
        </w:tc>
      </w:tr>
      <w:bookmarkStart w:id="0" w:name="Dropdown1"/>
      <w:tr w:rsidR="00E24FB1" w:rsidRPr="00624B20" w:rsidTr="00F81958">
        <w:tc>
          <w:tcPr>
            <w:tcW w:w="1629" w:type="dxa"/>
          </w:tcPr>
          <w:p w:rsidR="00E24FB1" w:rsidRPr="004A395F" w:rsidRDefault="001B226D" w:rsidP="00F8195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CONFIDENCIAL 05"/>
                    <w:listEntry w:val="#CONFIDENCIAL 20"/>
                  </w:ddList>
                </w:ffData>
              </w:fldChar>
            </w:r>
            <w:r>
              <w:rPr>
                <w:rFonts w:cs="Arial"/>
                <w:szCs w:val="18"/>
              </w:rPr>
              <w:instrText xml:space="preserve"> FORMDROPDOWN </w:instrText>
            </w:r>
            <w:r w:rsidR="00B87BF3">
              <w:rPr>
                <w:rFonts w:cs="Arial"/>
                <w:szCs w:val="18"/>
              </w:rPr>
            </w:r>
            <w:r w:rsidR="00B87BF3">
              <w:rPr>
                <w:rFonts w:cs="Arial"/>
                <w:szCs w:val="18"/>
              </w:rPr>
              <w:fldChar w:fldCharType="separate"/>
            </w:r>
            <w:r>
              <w:rPr>
                <w:rFonts w:cs="Arial"/>
                <w:szCs w:val="18"/>
              </w:rPr>
              <w:fldChar w:fldCharType="end"/>
            </w:r>
            <w:bookmarkEnd w:id="0"/>
          </w:p>
        </w:tc>
      </w:tr>
    </w:tbl>
    <w:p w:rsidR="00E24FB1" w:rsidRPr="00B60BEC" w:rsidRDefault="00E24FB1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1396"/>
        <w:gridCol w:w="2098"/>
        <w:gridCol w:w="1371"/>
      </w:tblGrid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1. Nome Responsável pela solicitação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Matrícula</w:t>
            </w:r>
          </w:p>
        </w:tc>
        <w:tc>
          <w:tcPr>
            <w:tcW w:w="2127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Unidade (sigla/código)</w:t>
            </w:r>
          </w:p>
        </w:tc>
        <w:tc>
          <w:tcPr>
            <w:tcW w:w="1383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Data</w:t>
            </w:r>
          </w:p>
        </w:tc>
      </w:tr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127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383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" w:name="Texto22"/>
      <w:tr w:rsidR="004A395F" w:rsidRPr="00FA69D6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WELBER MACHADO DE GOUVEIA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1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" w:name="Texto23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C065440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2"/>
          </w:p>
        </w:tc>
        <w:tc>
          <w:tcPr>
            <w:tcW w:w="2127" w:type="dxa"/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3" w:name="Texto21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GITECGO/7875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3"/>
          </w:p>
        </w:tc>
        <w:bookmarkStart w:id="4" w:name="Texto19"/>
        <w:tc>
          <w:tcPr>
            <w:tcW w:w="1383" w:type="dxa"/>
          </w:tcPr>
          <w:p w:rsidR="004A395F" w:rsidRPr="00FA69D6" w:rsidRDefault="004A395F" w:rsidP="00220B8A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17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4"/>
            <w:r w:rsidRPr="00FA69D6">
              <w:rPr>
                <w:rFonts w:cs="Arial"/>
                <w:szCs w:val="18"/>
              </w:rPr>
              <w:t>/</w:t>
            </w: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10</w:t>
            </w:r>
            <w:r w:rsidRPr="00FA69D6">
              <w:rPr>
                <w:rFonts w:cs="Arial"/>
                <w:szCs w:val="18"/>
              </w:rPr>
              <w:fldChar w:fldCharType="end"/>
            </w:r>
            <w:r w:rsidRPr="00FA69D6">
              <w:rPr>
                <w:rFonts w:cs="Arial"/>
                <w:szCs w:val="18"/>
              </w:rPr>
              <w:t>/</w:t>
            </w:r>
            <w:bookmarkStart w:id="5" w:name="Texto20"/>
            <w:r w:rsidR="00FA69D6" w:rsidRPr="00FA69D6">
              <w:rPr>
                <w:rFonts w:cs="Arial"/>
                <w:szCs w:val="18"/>
              </w:rPr>
              <w:fldChar w:fldCharType="begin">
                <w:ffData>
                  <w:name w:val="Texto2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FA69D6" w:rsidRPr="00FA69D6">
              <w:rPr>
                <w:rFonts w:cs="Arial"/>
                <w:szCs w:val="18"/>
              </w:rPr>
              <w:instrText xml:space="preserve"> FORMTEXT </w:instrText>
            </w:r>
            <w:r w:rsidR="00FA69D6" w:rsidRPr="00FA69D6">
              <w:rPr>
                <w:rFonts w:cs="Arial"/>
                <w:szCs w:val="18"/>
              </w:rPr>
            </w:r>
            <w:r w:rsidR="00FA69D6"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2018</w:t>
            </w:r>
            <w:r w:rsidR="00FA69D6" w:rsidRPr="00FA69D6">
              <w:rPr>
                <w:rFonts w:cs="Arial"/>
                <w:szCs w:val="18"/>
              </w:rPr>
              <w:fldChar w:fldCharType="end"/>
            </w:r>
            <w:bookmarkEnd w:id="5"/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p w:rsidR="004A395F" w:rsidRPr="00306C9C" w:rsidRDefault="00B25A5B" w:rsidP="000F0D7D">
      <w:pPr>
        <w:pStyle w:val="NormalJustificado"/>
        <w:rPr>
          <w:rFonts w:cs="Arial"/>
          <w:szCs w:val="18"/>
        </w:rPr>
      </w:pPr>
      <w:r w:rsidRPr="00306C9C">
        <w:rPr>
          <w:rFonts w:cs="Arial"/>
          <w:szCs w:val="18"/>
        </w:rPr>
        <w:t>1.1 Tipo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"/>
        <w:gridCol w:w="1252"/>
        <w:gridCol w:w="317"/>
        <w:gridCol w:w="1252"/>
        <w:gridCol w:w="317"/>
        <w:gridCol w:w="1243"/>
        <w:gridCol w:w="317"/>
        <w:gridCol w:w="1633"/>
        <w:gridCol w:w="317"/>
        <w:gridCol w:w="956"/>
        <w:gridCol w:w="317"/>
        <w:gridCol w:w="1513"/>
      </w:tblGrid>
      <w:tr w:rsidR="00B25A5B" w:rsidRPr="00562C2D" w:rsidTr="00874196">
        <w:tc>
          <w:tcPr>
            <w:tcW w:w="317" w:type="dxa"/>
          </w:tcPr>
          <w:bookmarkStart w:id="6" w:name="Texto24"/>
          <w:p w:rsidR="00B25A5B" w:rsidRPr="00562C2D" w:rsidRDefault="00B25A5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t>Sistema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Produto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Canal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Conexão CICS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58" w:type="dxa"/>
            <w:tcBorders>
              <w:top w:val="nil"/>
              <w:bottom w:val="nil"/>
              <w:right w:val="single" w:sz="4" w:space="0" w:color="auto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PWC</w:t>
            </w: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5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Intersites PWC</w:t>
            </w:r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2"/>
        <w:gridCol w:w="4819"/>
      </w:tblGrid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Sistema (sigla)</w:t>
            </w: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Nome do usuário a ser criado:</w:t>
            </w:r>
          </w:p>
        </w:tc>
      </w:tr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B60BEC" w:rsidRPr="00562C2D" w:rsidTr="00562C2D">
        <w:tc>
          <w:tcPr>
            <w:tcW w:w="4781" w:type="dxa"/>
            <w:tcBorders>
              <w:top w:val="nil"/>
            </w:tcBorders>
          </w:tcPr>
          <w:p w:rsidR="00B60BEC" w:rsidRPr="00562C2D" w:rsidRDefault="00B60BEC" w:rsidP="00F126A1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7" w:name="Texto25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SIMTR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4890" w:type="dxa"/>
            <w:tcBorders>
              <w:top w:val="nil"/>
            </w:tcBorders>
          </w:tcPr>
          <w:p w:rsidR="00B60BEC" w:rsidRPr="00562C2D" w:rsidRDefault="00B60BEC" w:rsidP="00BC79D5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8" w:name="Texto26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SMTR</w:t>
            </w:r>
            <w:r w:rsidR="00BC79D5">
              <w:rPr>
                <w:rFonts w:cs="Arial"/>
                <w:sz w:val="24"/>
                <w:szCs w:val="24"/>
              </w:rPr>
              <w:t>D</w:t>
            </w:r>
            <w:r w:rsidR="006157D2">
              <w:rPr>
                <w:rFonts w:cs="Arial"/>
                <w:sz w:val="24"/>
                <w:szCs w:val="24"/>
              </w:rPr>
              <w:t>B01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</w:tc>
      </w:tr>
    </w:tbl>
    <w:p w:rsidR="00B60BEC" w:rsidRPr="00B60BEC" w:rsidRDefault="00B60BEC" w:rsidP="000F0D7D">
      <w:pPr>
        <w:pStyle w:val="NormalJustificado"/>
        <w:rPr>
          <w:rFonts w:cs="Arial"/>
          <w:szCs w:val="18"/>
        </w:rPr>
      </w:pPr>
    </w:p>
    <w:p w:rsidR="00B25A5B" w:rsidRPr="00C20D6E" w:rsidRDefault="00B25A5B" w:rsidP="00B25A5B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Qual o ambiente de criação do usuário?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"/>
        <w:gridCol w:w="1923"/>
        <w:gridCol w:w="317"/>
        <w:gridCol w:w="1923"/>
        <w:gridCol w:w="317"/>
        <w:gridCol w:w="2062"/>
        <w:gridCol w:w="317"/>
        <w:gridCol w:w="2330"/>
      </w:tblGrid>
      <w:tr w:rsidR="00B25A5B" w:rsidRPr="00562C2D" w:rsidTr="00874196">
        <w:tc>
          <w:tcPr>
            <w:tcW w:w="317" w:type="dxa"/>
          </w:tcPr>
          <w:p w:rsidR="00B25A5B" w:rsidRPr="00562C2D" w:rsidRDefault="00B25A5B" w:rsidP="00BC79D5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BC79D5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DES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TQS</w:t>
            </w:r>
          </w:p>
        </w:tc>
        <w:tc>
          <w:tcPr>
            <w:tcW w:w="317" w:type="dxa"/>
          </w:tcPr>
          <w:p w:rsidR="00B25A5B" w:rsidRPr="00562C2D" w:rsidRDefault="00B25A5B" w:rsidP="00BC79D5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BC79D5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HMP</w:t>
            </w:r>
          </w:p>
        </w:tc>
        <w:tc>
          <w:tcPr>
            <w:tcW w:w="317" w:type="dxa"/>
          </w:tcPr>
          <w:p w:rsidR="00B25A5B" w:rsidRPr="00562C2D" w:rsidRDefault="00B25A5B" w:rsidP="00A710D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A710DD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367" w:type="dxa"/>
            <w:tcBorders>
              <w:top w:val="nil"/>
              <w:bottom w:val="nil"/>
              <w:right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PRD</w:t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AA4C6B" w:rsidRPr="00C20D6E" w:rsidRDefault="0073047B" w:rsidP="00AA4C6B">
      <w:pPr>
        <w:pStyle w:val="Cabealho"/>
        <w:tabs>
          <w:tab w:val="clear" w:pos="4419"/>
          <w:tab w:val="clear" w:pos="8838"/>
        </w:tabs>
        <w:rPr>
          <w:rFonts w:cs="Arial"/>
        </w:rPr>
      </w:pPr>
      <w:r>
        <w:rPr>
          <w:rFonts w:cs="Arial"/>
        </w:rPr>
        <w:t>1.1.2 -</w:t>
      </w:r>
      <w:r w:rsidR="00AA4C6B" w:rsidRPr="00C20D6E">
        <w:rPr>
          <w:rFonts w:cs="Arial"/>
        </w:rPr>
        <w:t xml:space="preserve"> Quais bases/sistemas de autenticação/autorização são usadas?</w:t>
      </w:r>
    </w:p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"/>
        <w:gridCol w:w="4471"/>
        <w:gridCol w:w="322"/>
        <w:gridCol w:w="4509"/>
      </w:tblGrid>
      <w:tr w:rsidR="00AA4C6B" w:rsidRPr="00562C2D" w:rsidTr="00562C2D">
        <w:tc>
          <w:tcPr>
            <w:tcW w:w="284" w:type="dxa"/>
            <w:tcBorders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RACF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OPENLDAP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AD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SISGR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BC79D5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BC79D5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LDAP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SIASE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BC79D5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BC79D5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BC79D5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 xml:space="preserve">Acesso ao SGBD Qual? </w:t>
            </w:r>
            <w:r w:rsidRPr="00562C2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</w:rPr>
              <w:instrText xml:space="preserve"> FORMTEXT </w:instrText>
            </w:r>
            <w:r w:rsidRPr="00562C2D">
              <w:rPr>
                <w:rFonts w:cs="Arial"/>
              </w:rPr>
            </w:r>
            <w:r w:rsidRPr="00562C2D">
              <w:rPr>
                <w:rFonts w:cs="Arial"/>
              </w:rPr>
              <w:fldChar w:fldCharType="separate"/>
            </w:r>
            <w:r w:rsidR="00BC79D5">
              <w:rPr>
                <w:rFonts w:cs="Arial"/>
              </w:rPr>
              <w:t>PostgreSQL</w:t>
            </w:r>
            <w:r w:rsidRPr="00562C2D">
              <w:rPr>
                <w:rFonts w:cs="Arial"/>
              </w:rPr>
              <w:fldChar w:fldCharType="end"/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SINAV</w:t>
            </w:r>
          </w:p>
        </w:tc>
      </w:tr>
    </w:tbl>
    <w:p w:rsidR="00AA4C6B" w:rsidRDefault="00AA4C6B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1.2 Qual o prazo de utilização do usuário</w:t>
            </w:r>
          </w:p>
        </w:tc>
      </w:tr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3047B" w:rsidRPr="00562C2D" w:rsidTr="00562C2D">
        <w:tc>
          <w:tcPr>
            <w:tcW w:w="9671" w:type="dxa"/>
            <w:tcBorders>
              <w:top w:val="nil"/>
            </w:tcBorders>
          </w:tcPr>
          <w:p w:rsidR="0073047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9" w:name="Texto27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bookmarkStart w:id="10" w:name="_GoBack"/>
            <w:bookmarkEnd w:id="10"/>
            <w:r w:rsidR="00F54633">
              <w:rPr>
                <w:rFonts w:cs="Arial"/>
                <w:noProof/>
                <w:szCs w:val="18"/>
              </w:rPr>
              <w:t>INDETERMINADO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9"/>
          </w:p>
        </w:tc>
      </w:tr>
    </w:tbl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719"/>
      </w:tblGrid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73047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1.3 Finalidade/Justificativa de utilização do usuário:</w:t>
            </w:r>
            <w:r w:rsidRPr="00562C2D">
              <w:rPr>
                <w:rFonts w:cs="Arial"/>
                <w:szCs w:val="18"/>
              </w:rPr>
              <w:t xml:space="preserve"> </w:t>
            </w:r>
          </w:p>
        </w:tc>
      </w:tr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1" w:name="Texto28"/>
      <w:tr w:rsidR="0073047B" w:rsidRPr="00562C2D" w:rsidTr="00562C2D">
        <w:tc>
          <w:tcPr>
            <w:tcW w:w="28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3047B" w:rsidRPr="00562C2D" w:rsidRDefault="0073047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noProof/>
                <w:szCs w:val="18"/>
              </w:rPr>
              <w:t>Acesso aos schemas mtrsm001 e mtrsm002 dentro do banco do SIMTR.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6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12" w:name="Texto29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:rsidR="00B25A5B" w:rsidRDefault="00B25A5B" w:rsidP="000F0D7D">
      <w:pPr>
        <w:pStyle w:val="NormalJustificado"/>
        <w:rPr>
          <w:rFonts w:cs="Arial"/>
          <w:szCs w:val="18"/>
        </w:rPr>
      </w:pPr>
    </w:p>
    <w:tbl>
      <w:tblPr>
        <w:tblW w:w="96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"/>
        <w:gridCol w:w="4506"/>
        <w:gridCol w:w="236"/>
        <w:gridCol w:w="322"/>
        <w:gridCol w:w="4240"/>
      </w:tblGrid>
      <w:tr w:rsidR="009529F5" w:rsidRPr="00562C2D" w:rsidTr="00874196"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ind w:left="-108"/>
              <w:rPr>
                <w:rFonts w:cs="Arial"/>
                <w:szCs w:val="18"/>
                <w:u w:val="single"/>
              </w:rPr>
            </w:pPr>
            <w:r w:rsidRPr="00562C2D">
              <w:rPr>
                <w:rFonts w:cs="Arial"/>
              </w:rPr>
              <w:t xml:space="preserve">2. Função do usuário </w:t>
            </w:r>
            <w:r w:rsidR="003950B4">
              <w:rPr>
                <w:rFonts w:cs="Arial"/>
              </w:rPr>
              <w:t xml:space="preserve">a </w:t>
            </w:r>
            <w:r w:rsidRPr="00562C2D">
              <w:rPr>
                <w:rFonts w:cs="Arial"/>
              </w:rPr>
              <w:t>ser criado</w:t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3. Qual a forma de segurança implementada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61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Acesso ao Banco de Dados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9529F5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tcBorders>
              <w:top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Declarativa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93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vMerge w:val="restart"/>
            <w:tcBorders>
              <w:top w:val="nil"/>
              <w:right w:val="single" w:sz="4" w:space="0" w:color="auto"/>
            </w:tcBorders>
          </w:tcPr>
          <w:p w:rsidR="009529F5" w:rsidRPr="00562C2D" w:rsidRDefault="009529F5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Processo Transacional com outros Sistemas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vMerge w:val="restart"/>
            <w:tcBorders>
              <w:top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Programática</w:t>
            </w:r>
          </w:p>
        </w:tc>
      </w:tr>
      <w:tr w:rsidR="009529F5" w:rsidRPr="00562C2D" w:rsidTr="00874196">
        <w:trPr>
          <w:trHeight w:val="215"/>
        </w:trPr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5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249" w:type="dxa"/>
            <w:vMerge/>
            <w:tcBorders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</w:rPr>
            </w:pPr>
            <w:r w:rsidRPr="00562C2D">
              <w:rPr>
                <w:rFonts w:cs="Arial"/>
              </w:rPr>
              <w:t xml:space="preserve">Outra </w:t>
            </w:r>
            <w:bookmarkStart w:id="13" w:name="Texto8"/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  <w:bookmarkEnd w:id="13"/>
            <w:r w:rsidRPr="00562C2D">
              <w:rPr>
                <w:rFonts w:cs="Arial"/>
              </w:rPr>
              <w:t xml:space="preserve">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</w:tbl>
    <w:p w:rsidR="008E05AA" w:rsidRDefault="008E05AA" w:rsidP="000F0D7D">
      <w:pPr>
        <w:pStyle w:val="NormalJustificado"/>
        <w:rPr>
          <w:rFonts w:cs="Arial"/>
          <w:szCs w:val="18"/>
        </w:rPr>
      </w:pPr>
    </w:p>
    <w:p w:rsidR="00A23090" w:rsidRPr="00C20D6E" w:rsidRDefault="00A23090" w:rsidP="00A23090">
      <w:pPr>
        <w:pStyle w:val="Cabealho"/>
        <w:tabs>
          <w:tab w:val="clear" w:pos="4419"/>
          <w:tab w:val="clear" w:pos="8838"/>
        </w:tabs>
        <w:jc w:val="both"/>
        <w:rPr>
          <w:rFonts w:cs="Arial"/>
        </w:rPr>
      </w:pPr>
      <w:r w:rsidRPr="00C20D6E">
        <w:rPr>
          <w:rFonts w:cs="Arial"/>
        </w:rPr>
        <w:t>3. O usuár</w:t>
      </w:r>
      <w:r>
        <w:rPr>
          <w:rFonts w:cs="Arial"/>
        </w:rPr>
        <w:t>io usa dados de outros Sistemas</w:t>
      </w:r>
      <w:r w:rsidRPr="00C20D6E">
        <w:rPr>
          <w:rFonts w:cs="Arial"/>
        </w:rPr>
        <w:t xml:space="preserve">? </w:t>
      </w:r>
    </w:p>
    <w:p w:rsidR="008E05AA" w:rsidRPr="00A23090" w:rsidRDefault="008E05AA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1"/>
        <w:gridCol w:w="337"/>
        <w:gridCol w:w="7744"/>
      </w:tblGrid>
      <w:tr w:rsidR="00A23090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A23090" w:rsidRPr="00562C2D" w:rsidRDefault="00A23090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3047B" w:rsidRPr="00A23090" w:rsidRDefault="0073047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Quais</w:t>
            </w:r>
          </w:p>
        </w:tc>
      </w:tr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23090" w:rsidRPr="00562C2D" w:rsidTr="00562C2D">
        <w:tc>
          <w:tcPr>
            <w:tcW w:w="9671" w:type="dxa"/>
            <w:tcBorders>
              <w:top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170D60" w:rsidRDefault="007A0175" w:rsidP="00982975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4. Informe qual o Objeto ou Recurso e seus respectivos Privilégios (Grant’s)?</w:t>
      </w:r>
    </w:p>
    <w:p w:rsidR="00982975" w:rsidRPr="001B5438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5332"/>
      </w:tblGrid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Objeto</w:t>
            </w: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  <w:lang w:val="en-US"/>
              </w:rPr>
            </w:pPr>
            <w:r w:rsidRPr="00562C2D">
              <w:rPr>
                <w:rFonts w:cs="Arial"/>
                <w:lang w:val="en-US"/>
              </w:rPr>
              <w:t>Privilégio (Select, Insert, Delete, Update, Execute, Read, Write):</w:t>
            </w:r>
          </w:p>
        </w:tc>
      </w:tr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</w:tr>
      <w:tr w:rsidR="007A0175" w:rsidRPr="00562C2D" w:rsidTr="00562C2D">
        <w:tc>
          <w:tcPr>
            <w:tcW w:w="4253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5418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</w:tr>
    </w:tbl>
    <w:p w:rsidR="00A23090" w:rsidRDefault="00A23090" w:rsidP="000F0D7D">
      <w:pPr>
        <w:pStyle w:val="NormalJustificado"/>
        <w:rPr>
          <w:rFonts w:cs="Arial"/>
          <w:szCs w:val="18"/>
        </w:rPr>
      </w:pPr>
    </w:p>
    <w:p w:rsidR="007A0175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Cs w:val="18"/>
        </w:rPr>
      </w:pPr>
      <w:r w:rsidRPr="00C20D6E">
        <w:rPr>
          <w:rFonts w:cs="Arial"/>
        </w:rPr>
        <w:t xml:space="preserve">5. O sistema possui informação classificada como #20 Confidencial ou #30 Confidencial Restrita? </w:t>
      </w:r>
    </w:p>
    <w:p w:rsidR="007A0175" w:rsidRPr="00982975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982975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82975" w:rsidRPr="00562C2D" w:rsidRDefault="0098297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A0175" w:rsidRDefault="007A0175" w:rsidP="000F0D7D">
      <w:pPr>
        <w:pStyle w:val="NormalJustificado"/>
        <w:rPr>
          <w:rFonts w:cs="Arial"/>
          <w:szCs w:val="18"/>
        </w:rPr>
      </w:pP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 Onde está inserida a senha do usuário de serviço?</w:t>
      </w: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Obs.: Não será admitida a criação de contas cuja senha esteja inserida no código da aplicação.</w:t>
      </w:r>
    </w:p>
    <w:p w:rsidR="007A0175" w:rsidRPr="00FA69D6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9322"/>
      </w:tblGrid>
      <w:tr w:rsidR="00FA69D6" w:rsidRPr="00562C2D" w:rsidTr="00FA69D6">
        <w:tc>
          <w:tcPr>
            <w:tcW w:w="317" w:type="dxa"/>
            <w:tcBorders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Framework de Segurança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Componente de Acesso (ODBC, Datasource)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Outro* Qual? </w:t>
            </w:r>
            <w:r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u w:val="single"/>
              </w:rPr>
              <w:instrText xml:space="preserve"> FORMTEXT </w:instrText>
            </w:r>
            <w:r w:rsidRPr="00FA69D6">
              <w:rPr>
                <w:rFonts w:cs="Arial"/>
                <w:u w:val="single"/>
              </w:rPr>
            </w:r>
            <w:r w:rsidRPr="00FA69D6">
              <w:rPr>
                <w:rFonts w:cs="Arial"/>
                <w:u w:val="single"/>
              </w:rPr>
              <w:fldChar w:fldCharType="separate"/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u w:val="single"/>
              </w:rPr>
              <w:fldChar w:fldCharType="end"/>
            </w:r>
          </w:p>
        </w:tc>
      </w:tr>
    </w:tbl>
    <w:p w:rsidR="00FA69D6" w:rsidRPr="00FA69D6" w:rsidRDefault="00FA69D6" w:rsidP="000F0D7D">
      <w:pPr>
        <w:pStyle w:val="NormalJustificado"/>
        <w:rPr>
          <w:rFonts w:cs="Arial"/>
          <w:sz w:val="8"/>
          <w:szCs w:val="8"/>
        </w:rPr>
      </w:pPr>
    </w:p>
    <w:p w:rsidR="00FA69D6" w:rsidRPr="00FA69D6" w:rsidRDefault="00FA69D6" w:rsidP="000F0D7D">
      <w:pPr>
        <w:pStyle w:val="NormalJustificado"/>
        <w:rPr>
          <w:rFonts w:cs="Arial"/>
          <w:szCs w:val="18"/>
        </w:rPr>
      </w:pPr>
      <w:r w:rsidRPr="00562C2D">
        <w:rPr>
          <w:rFonts w:cs="Arial"/>
        </w:rPr>
        <w:lastRenderedPageBreak/>
        <w:t>Especificar no campo Outras Observações as condições de armazenamento da senha para análise da equipe de Segurança Tecnológica.</w:t>
      </w:r>
    </w:p>
    <w:p w:rsidR="00FA69D6" w:rsidRDefault="00FA69D6" w:rsidP="000F0D7D">
      <w:pPr>
        <w:pStyle w:val="NormalJustificado"/>
        <w:rPr>
          <w:rFonts w:cs="Arial"/>
          <w:szCs w:val="18"/>
          <w:u w:val="single"/>
        </w:rPr>
        <w:sectPr w:rsidR="00FA69D6" w:rsidSect="00FA69D6">
          <w:headerReference w:type="default" r:id="rId7"/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851" w:footer="850" w:gutter="0"/>
          <w:cols w:space="720"/>
          <w:docGrid w:linePitch="245"/>
        </w:sectPr>
      </w:pPr>
    </w:p>
    <w:p w:rsidR="007A0175" w:rsidRPr="001B5438" w:rsidRDefault="007A0175" w:rsidP="000F0D7D">
      <w:pPr>
        <w:pStyle w:val="NormalJustificado"/>
        <w:rPr>
          <w:rFonts w:cs="Arial"/>
          <w:szCs w:val="18"/>
          <w:u w:val="single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6.1 O Sistema possui trilha de auditoria?</w:t>
      </w:r>
    </w:p>
    <w:p w:rsidR="00170D60" w:rsidRPr="0079473E" w:rsidRDefault="00170D60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6.2 Há criptografia da senha do usuário de serviço?</w:t>
      </w:r>
    </w:p>
    <w:p w:rsidR="002A2217" w:rsidRPr="0079473E" w:rsidRDefault="002A2217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792EB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7. Observações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4" w:name="Texto30"/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313DF">
              <w:rPr>
                <w:rFonts w:cs="Arial"/>
                <w:noProof/>
                <w:szCs w:val="18"/>
              </w:rPr>
              <w:t>Incluir o usuário no grupo ECM003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8. Atendido por (na </w:t>
            </w:r>
            <w:r w:rsidR="00533684">
              <w:rPr>
                <w:rFonts w:cs="Arial"/>
              </w:rPr>
              <w:t>CEPTI</w:t>
            </w:r>
            <w:r w:rsidRPr="00562C2D">
              <w:rPr>
                <w:rFonts w:cs="Arial"/>
              </w:rPr>
              <w:t>/SEG</w:t>
            </w:r>
            <w:r w:rsidR="001B226D">
              <w:rPr>
                <w:rFonts w:cs="Arial"/>
              </w:rPr>
              <w:t>URANÇA</w:t>
            </w:r>
            <w:r w:rsidRPr="00562C2D">
              <w:rPr>
                <w:rFonts w:cs="Arial"/>
              </w:rPr>
              <w:t xml:space="preserve"> - nome/matrícula):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792EB6" w:rsidRDefault="00792EB6" w:rsidP="00792EB6">
      <w:pPr>
        <w:pStyle w:val="NormalJustificado"/>
        <w:rPr>
          <w:rFonts w:cs="Arial"/>
          <w:szCs w:val="18"/>
        </w:rPr>
      </w:pPr>
    </w:p>
    <w:sectPr w:rsidR="00792EB6">
      <w:headerReference w:type="default" r:id="rId10"/>
      <w:footerReference w:type="default" r:id="rId11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BF3" w:rsidRDefault="00B87BF3">
      <w:r>
        <w:separator/>
      </w:r>
    </w:p>
  </w:endnote>
  <w:endnote w:type="continuationSeparator" w:id="0">
    <w:p w:rsidR="00B87BF3" w:rsidRDefault="00B87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0B077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0777" w:rsidRDefault="000B0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EA1" w:rsidRDefault="004D2EA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BC79D5">
      <w:rPr>
        <w:noProof/>
      </w:rPr>
      <w:t>1</w:t>
    </w:r>
    <w:r>
      <w:fldChar w:fldCharType="end"/>
    </w:r>
  </w:p>
  <w:p w:rsidR="000B0777" w:rsidRPr="001042F7" w:rsidRDefault="001042F7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34B2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BC79D5">
      <w:rPr>
        <w:noProof/>
      </w:rPr>
      <w:t>3</w:t>
    </w:r>
    <w:r>
      <w:fldChar w:fldCharType="end"/>
    </w:r>
  </w:p>
  <w:p w:rsidR="00A34B26" w:rsidRPr="001042F7" w:rsidRDefault="00A34B26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BF3" w:rsidRDefault="00B87BF3">
      <w:r>
        <w:separator/>
      </w:r>
    </w:p>
  </w:footnote>
  <w:footnote w:type="continuationSeparator" w:id="0">
    <w:p w:rsidR="00B87BF3" w:rsidRDefault="00B87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B87BF3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5pt;margin-top:3.55pt;width:101.4pt;height:24pt;z-index:251657216" o:allowincell="f">
          <v:imagedata r:id="rId1" o:title=""/>
          <w10:wrap type="topAndBottom"/>
        </v:shape>
      </w:pict>
    </w:r>
  </w:p>
  <w:p w:rsidR="000B0777" w:rsidRPr="004A395F" w:rsidRDefault="004A395F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0B0777" w:rsidRPr="00FA69D6" w:rsidRDefault="000B0777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B87BF3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-1.35pt;margin-top:3.55pt;width:101.4pt;height:24pt;z-index:251658240" o:allowincell="f">
          <v:imagedata r:id="rId1" o:title=""/>
          <w10:wrap type="topAndBottom"/>
        </v:shape>
      </w:pict>
    </w:r>
  </w:p>
  <w:p w:rsidR="00A34B26" w:rsidRPr="004A395F" w:rsidRDefault="00A34B26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A34B26" w:rsidRPr="00FA69D6" w:rsidRDefault="00A34B26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E00"/>
    <w:multiLevelType w:val="singleLevel"/>
    <w:tmpl w:val="381AABE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" w15:restartNumberingAfterBreak="0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4" w15:restartNumberingAfterBreak="0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5" w15:restartNumberingAfterBreak="0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0" w15:restartNumberingAfterBreak="0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1" w15:restartNumberingAfterBreak="0">
    <w:nsid w:val="235F19F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 w15:restartNumberingAfterBreak="0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8" w15:restartNumberingAfterBreak="0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735EB2"/>
    <w:multiLevelType w:val="singleLevel"/>
    <w:tmpl w:val="1F929E1E"/>
    <w:lvl w:ilvl="0">
      <w:start w:val="2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2F16072"/>
    <w:multiLevelType w:val="singleLevel"/>
    <w:tmpl w:val="96EECC0E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7EC6568"/>
    <w:multiLevelType w:val="singleLevel"/>
    <w:tmpl w:val="2CF89D9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6" w15:restartNumberingAfterBreak="0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8" w15:restartNumberingAfterBreak="0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0" w15:restartNumberingAfterBreak="0">
    <w:nsid w:val="55DE7F8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2" w15:restartNumberingAfterBreak="0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2633B"/>
    <w:multiLevelType w:val="singleLevel"/>
    <w:tmpl w:val="0F9C4F0A"/>
    <w:lvl w:ilvl="0">
      <w:start w:val="4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AC05B7"/>
    <w:multiLevelType w:val="singleLevel"/>
    <w:tmpl w:val="E9840BAA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5" w15:restartNumberingAfterBreak="0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53D1AB6"/>
    <w:multiLevelType w:val="singleLevel"/>
    <w:tmpl w:val="E408C4DC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8" w15:restartNumberingAfterBreak="0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 w15:restartNumberingAfterBreak="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1" w15:restartNumberingAfterBreak="0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 w15:restartNumberingAfterBreak="0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72F066B"/>
    <w:multiLevelType w:val="multilevel"/>
    <w:tmpl w:val="B38A679A"/>
    <w:lvl w:ilvl="0">
      <w:start w:val="1"/>
      <w:numFmt w:val="decimal"/>
      <w:pStyle w:val="MNN1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46" w15:restartNumberingAfterBreak="0">
    <w:nsid w:val="7C895E6D"/>
    <w:multiLevelType w:val="singleLevel"/>
    <w:tmpl w:val="662E62A4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36"/>
  </w:num>
  <w:num w:numId="3">
    <w:abstractNumId w:val="2"/>
  </w:num>
  <w:num w:numId="4">
    <w:abstractNumId w:val="22"/>
  </w:num>
  <w:num w:numId="5">
    <w:abstractNumId w:val="27"/>
  </w:num>
  <w:num w:numId="6">
    <w:abstractNumId w:val="41"/>
  </w:num>
  <w:num w:numId="7">
    <w:abstractNumId w:val="13"/>
  </w:num>
  <w:num w:numId="8">
    <w:abstractNumId w:val="40"/>
  </w:num>
  <w:num w:numId="9">
    <w:abstractNumId w:val="10"/>
  </w:num>
  <w:num w:numId="10">
    <w:abstractNumId w:val="17"/>
  </w:num>
  <w:num w:numId="11">
    <w:abstractNumId w:val="14"/>
  </w:num>
  <w:num w:numId="12">
    <w:abstractNumId w:val="43"/>
  </w:num>
  <w:num w:numId="13">
    <w:abstractNumId w:val="6"/>
  </w:num>
  <w:num w:numId="14">
    <w:abstractNumId w:val="26"/>
  </w:num>
  <w:num w:numId="15">
    <w:abstractNumId w:val="45"/>
  </w:num>
  <w:num w:numId="16">
    <w:abstractNumId w:val="7"/>
  </w:num>
  <w:num w:numId="17">
    <w:abstractNumId w:val="39"/>
  </w:num>
  <w:num w:numId="18">
    <w:abstractNumId w:val="8"/>
  </w:num>
  <w:num w:numId="19">
    <w:abstractNumId w:val="31"/>
  </w:num>
  <w:num w:numId="20">
    <w:abstractNumId w:val="28"/>
  </w:num>
  <w:num w:numId="21">
    <w:abstractNumId w:val="15"/>
  </w:num>
  <w:num w:numId="22">
    <w:abstractNumId w:val="16"/>
  </w:num>
  <w:num w:numId="23">
    <w:abstractNumId w:val="5"/>
  </w:num>
  <w:num w:numId="24">
    <w:abstractNumId w:val="19"/>
  </w:num>
  <w:num w:numId="25">
    <w:abstractNumId w:val="18"/>
  </w:num>
  <w:num w:numId="26">
    <w:abstractNumId w:val="9"/>
  </w:num>
  <w:num w:numId="27">
    <w:abstractNumId w:val="4"/>
  </w:num>
  <w:num w:numId="28">
    <w:abstractNumId w:val="38"/>
  </w:num>
  <w:num w:numId="29">
    <w:abstractNumId w:val="3"/>
  </w:num>
  <w:num w:numId="30">
    <w:abstractNumId w:val="29"/>
  </w:num>
  <w:num w:numId="31">
    <w:abstractNumId w:val="35"/>
  </w:num>
  <w:num w:numId="32">
    <w:abstractNumId w:val="1"/>
  </w:num>
  <w:num w:numId="33">
    <w:abstractNumId w:val="32"/>
  </w:num>
  <w:num w:numId="34">
    <w:abstractNumId w:val="42"/>
  </w:num>
  <w:num w:numId="35">
    <w:abstractNumId w:val="24"/>
  </w:num>
  <w:num w:numId="36">
    <w:abstractNumId w:val="12"/>
  </w:num>
  <w:num w:numId="37">
    <w:abstractNumId w:val="33"/>
  </w:num>
  <w:num w:numId="38">
    <w:abstractNumId w:val="34"/>
  </w:num>
  <w:num w:numId="39">
    <w:abstractNumId w:val="46"/>
  </w:num>
  <w:num w:numId="40">
    <w:abstractNumId w:val="37"/>
  </w:num>
  <w:num w:numId="41">
    <w:abstractNumId w:val="0"/>
  </w:num>
  <w:num w:numId="42">
    <w:abstractNumId w:val="25"/>
  </w:num>
  <w:num w:numId="43">
    <w:abstractNumId w:val="23"/>
  </w:num>
  <w:num w:numId="44">
    <w:abstractNumId w:val="30"/>
  </w:num>
  <w:num w:numId="45">
    <w:abstractNumId w:val="21"/>
  </w:num>
  <w:num w:numId="46">
    <w:abstractNumId w:val="44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AbQ6T/LqIwL1/x0vRAfWpZKnpWZ9SoeH0VjmGgkOo8nTzO1PKnMCTHQaWGuliHBR73GchFpOL/71eAOlPuqFQ==" w:salt="VdG2ha2BuHczVbSNFc3HnQ=="/>
  <w:defaultTabStop w:val="709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33"/>
    <w:rsid w:val="00021EF3"/>
    <w:rsid w:val="00031C5E"/>
    <w:rsid w:val="0008419F"/>
    <w:rsid w:val="0008754B"/>
    <w:rsid w:val="000B0777"/>
    <w:rsid w:val="000C3E18"/>
    <w:rsid w:val="000D5E1B"/>
    <w:rsid w:val="000E7714"/>
    <w:rsid w:val="000F0D7D"/>
    <w:rsid w:val="001032EE"/>
    <w:rsid w:val="001042F7"/>
    <w:rsid w:val="00170D60"/>
    <w:rsid w:val="001A16F5"/>
    <w:rsid w:val="001B226D"/>
    <w:rsid w:val="001B5438"/>
    <w:rsid w:val="001D58D5"/>
    <w:rsid w:val="001F7B6A"/>
    <w:rsid w:val="00206798"/>
    <w:rsid w:val="002149B8"/>
    <w:rsid w:val="00216C6E"/>
    <w:rsid w:val="00220B8A"/>
    <w:rsid w:val="00263CD9"/>
    <w:rsid w:val="002A2217"/>
    <w:rsid w:val="002B7929"/>
    <w:rsid w:val="002D66D5"/>
    <w:rsid w:val="002F039A"/>
    <w:rsid w:val="0030439F"/>
    <w:rsid w:val="00306C9C"/>
    <w:rsid w:val="00324383"/>
    <w:rsid w:val="00336DA6"/>
    <w:rsid w:val="00385492"/>
    <w:rsid w:val="003950B4"/>
    <w:rsid w:val="00425397"/>
    <w:rsid w:val="00443AB3"/>
    <w:rsid w:val="004476F4"/>
    <w:rsid w:val="004609BE"/>
    <w:rsid w:val="0047486E"/>
    <w:rsid w:val="004A395F"/>
    <w:rsid w:val="004A7B45"/>
    <w:rsid w:val="004C7AA6"/>
    <w:rsid w:val="004D2EA1"/>
    <w:rsid w:val="004D5F1F"/>
    <w:rsid w:val="005334A5"/>
    <w:rsid w:val="00533684"/>
    <w:rsid w:val="00546D0D"/>
    <w:rsid w:val="00562C2D"/>
    <w:rsid w:val="005937AC"/>
    <w:rsid w:val="005B1237"/>
    <w:rsid w:val="005B7A34"/>
    <w:rsid w:val="005D0E3E"/>
    <w:rsid w:val="006157D2"/>
    <w:rsid w:val="006544D2"/>
    <w:rsid w:val="00685A97"/>
    <w:rsid w:val="006A4793"/>
    <w:rsid w:val="006A7D4F"/>
    <w:rsid w:val="006B726F"/>
    <w:rsid w:val="006D46E2"/>
    <w:rsid w:val="0073047B"/>
    <w:rsid w:val="00730D8C"/>
    <w:rsid w:val="00782200"/>
    <w:rsid w:val="0078504E"/>
    <w:rsid w:val="00792867"/>
    <w:rsid w:val="00792EB6"/>
    <w:rsid w:val="0079473E"/>
    <w:rsid w:val="007A0175"/>
    <w:rsid w:val="007A47E9"/>
    <w:rsid w:val="007D31B9"/>
    <w:rsid w:val="0080346F"/>
    <w:rsid w:val="00813FB0"/>
    <w:rsid w:val="00830963"/>
    <w:rsid w:val="008609FA"/>
    <w:rsid w:val="008611F2"/>
    <w:rsid w:val="00874196"/>
    <w:rsid w:val="008829DB"/>
    <w:rsid w:val="008979E2"/>
    <w:rsid w:val="008B4976"/>
    <w:rsid w:val="008E05AA"/>
    <w:rsid w:val="008E1C6A"/>
    <w:rsid w:val="008F3622"/>
    <w:rsid w:val="00902BE9"/>
    <w:rsid w:val="0092033A"/>
    <w:rsid w:val="009529F5"/>
    <w:rsid w:val="00982975"/>
    <w:rsid w:val="009C1638"/>
    <w:rsid w:val="009C2572"/>
    <w:rsid w:val="009E0FFA"/>
    <w:rsid w:val="009F38E6"/>
    <w:rsid w:val="00A23090"/>
    <w:rsid w:val="00A34B26"/>
    <w:rsid w:val="00A50D44"/>
    <w:rsid w:val="00A710DD"/>
    <w:rsid w:val="00A77342"/>
    <w:rsid w:val="00A94414"/>
    <w:rsid w:val="00AA4C6B"/>
    <w:rsid w:val="00AA514E"/>
    <w:rsid w:val="00AF44EF"/>
    <w:rsid w:val="00B07D03"/>
    <w:rsid w:val="00B254D1"/>
    <w:rsid w:val="00B25A5B"/>
    <w:rsid w:val="00B60BEC"/>
    <w:rsid w:val="00B87BF3"/>
    <w:rsid w:val="00BC3444"/>
    <w:rsid w:val="00BC4EA9"/>
    <w:rsid w:val="00BC5CF5"/>
    <w:rsid w:val="00BC79D5"/>
    <w:rsid w:val="00C76975"/>
    <w:rsid w:val="00CD4757"/>
    <w:rsid w:val="00CE2485"/>
    <w:rsid w:val="00D07563"/>
    <w:rsid w:val="00D238B0"/>
    <w:rsid w:val="00D25CA2"/>
    <w:rsid w:val="00D3225A"/>
    <w:rsid w:val="00D32395"/>
    <w:rsid w:val="00D577CC"/>
    <w:rsid w:val="00D6270E"/>
    <w:rsid w:val="00D95E20"/>
    <w:rsid w:val="00DA5E5C"/>
    <w:rsid w:val="00DC4A1D"/>
    <w:rsid w:val="00E24FB1"/>
    <w:rsid w:val="00E56295"/>
    <w:rsid w:val="00ED660D"/>
    <w:rsid w:val="00EE02DF"/>
    <w:rsid w:val="00F123D7"/>
    <w:rsid w:val="00F126A1"/>
    <w:rsid w:val="00F170FD"/>
    <w:rsid w:val="00F313DF"/>
    <w:rsid w:val="00F54633"/>
    <w:rsid w:val="00F74D44"/>
    <w:rsid w:val="00F80147"/>
    <w:rsid w:val="00F81958"/>
    <w:rsid w:val="00F92290"/>
    <w:rsid w:val="00FA5FB6"/>
    <w:rsid w:val="00FA69D6"/>
    <w:rsid w:val="00FC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32DE2697"/>
  <w15:chartTrackingRefBased/>
  <w15:docId w15:val="{03D85EC9-9F47-4594-882A-EBA2577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</w:rPr>
  </w:style>
  <w:style w:type="paragraph" w:styleId="Ttulo3">
    <w:name w:val="heading 3"/>
    <w:basedOn w:val="Normal3"/>
    <w:next w:val="Normal4"/>
    <w:qFormat/>
    <w:pPr>
      <w:keepNext/>
      <w:tabs>
        <w:tab w:val="left" w:pos="1276"/>
      </w:tabs>
      <w:spacing w:before="240"/>
      <w:ind w:left="1276" w:hanging="1276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ind w:left="993" w:hanging="142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ind w:firstLine="851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color w:val="000000"/>
    </w:rPr>
  </w:style>
  <w:style w:type="paragraph" w:styleId="Ttulo9">
    <w:name w:val="heading 9"/>
    <w:basedOn w:val="Normal"/>
    <w:next w:val="Normal"/>
    <w:qFormat/>
    <w:pPr>
      <w:keepNext/>
      <w:ind w:left="2835"/>
      <w:outlineLvl w:val="8"/>
    </w:pPr>
    <w:rPr>
      <w:rFonts w:ascii="Swis721 Md BT" w:hAnsi="Swis721 Md BT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tabs>
        <w:tab w:val="clear" w:pos="720"/>
      </w:tabs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styleId="Recuodecorpodetexto2">
    <w:name w:val="Body Text Indent 2"/>
    <w:basedOn w:val="Normal"/>
    <w:pPr>
      <w:keepLines/>
      <w:spacing w:before="60"/>
      <w:ind w:left="851" w:hanging="142"/>
      <w:jc w:val="both"/>
    </w:pPr>
    <w:rPr>
      <w:spacing w:val="10"/>
    </w:rPr>
  </w:style>
  <w:style w:type="paragraph" w:styleId="Recuodecorpodetexto3">
    <w:name w:val="Body Text Indent 3"/>
    <w:basedOn w:val="Normal"/>
    <w:pPr>
      <w:keepLines/>
      <w:spacing w:before="60"/>
      <w:ind w:firstLine="709"/>
      <w:jc w:val="both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paragraph" w:styleId="Legenda">
    <w:name w:val="caption"/>
    <w:basedOn w:val="Normal"/>
    <w:next w:val="Normal"/>
    <w:qFormat/>
    <w:pPr>
      <w:jc w:val="both"/>
    </w:pPr>
    <w:rPr>
      <w:rFonts w:ascii="Arial Narrow" w:hAnsi="Arial Narrow"/>
      <w:b/>
      <w:snapToGrid w:val="0"/>
      <w:sz w:val="22"/>
    </w:rPr>
  </w:style>
  <w:style w:type="paragraph" w:styleId="Ttulodendiceremissivo">
    <w:name w:val="index heading"/>
    <w:basedOn w:val="Normal"/>
    <w:next w:val="Remissivo1"/>
    <w:semiHidden/>
    <w:pPr>
      <w:keepLines/>
      <w:spacing w:before="60"/>
      <w:jc w:val="both"/>
    </w:pPr>
    <w:rPr>
      <w:b/>
      <w:spacing w:val="10"/>
    </w:rPr>
  </w:style>
  <w:style w:type="paragraph" w:styleId="Remissivo1">
    <w:name w:val="index 1"/>
    <w:basedOn w:val="Normal"/>
    <w:next w:val="Normal"/>
    <w:autoRedefine/>
    <w:semiHidden/>
    <w:pPr>
      <w:keepLines/>
      <w:spacing w:before="60"/>
      <w:ind w:left="180" w:hanging="180"/>
      <w:jc w:val="both"/>
    </w:pPr>
    <w:rPr>
      <w:spacing w:val="10"/>
    </w:rPr>
  </w:style>
  <w:style w:type="paragraph" w:styleId="Sumrio1">
    <w:name w:val="toc 1"/>
    <w:basedOn w:val="Normal"/>
    <w:next w:val="Normal"/>
    <w:autoRedefine/>
    <w:semiHidden/>
    <w:rPr>
      <w:sz w:val="14"/>
    </w:rPr>
  </w:style>
  <w:style w:type="paragraph" w:styleId="Recuodecorpodetexto">
    <w:name w:val="Body Text Indent"/>
    <w:basedOn w:val="Normal"/>
    <w:pPr>
      <w:ind w:left="993"/>
      <w:jc w:val="both"/>
    </w:pPr>
  </w:style>
  <w:style w:type="paragraph" w:customStyle="1" w:styleId="EstloMNTexto">
    <w:name w:val="Estílo MN Texto"/>
    <w:pPr>
      <w:keepNext/>
      <w:tabs>
        <w:tab w:val="left" w:pos="850"/>
        <w:tab w:val="left" w:pos="947"/>
      </w:tabs>
      <w:spacing w:line="270" w:lineRule="atLeast"/>
      <w:jc w:val="both"/>
    </w:pPr>
    <w:rPr>
      <w:rFonts w:ascii="Arial" w:hAnsi="Arial"/>
      <w:snapToGrid w:val="0"/>
      <w:color w:val="000000"/>
      <w:sz w:val="18"/>
    </w:rPr>
  </w:style>
  <w:style w:type="paragraph" w:styleId="Sumrio5">
    <w:name w:val="toc 5"/>
    <w:basedOn w:val="Normal"/>
    <w:next w:val="Normal"/>
    <w:autoRedefine/>
    <w:semiHidden/>
    <w:pPr>
      <w:keepLines/>
      <w:jc w:val="both"/>
    </w:pPr>
    <w:rPr>
      <w:b/>
      <w:spacing w:val="10"/>
    </w:rPr>
  </w:style>
  <w:style w:type="paragraph" w:styleId="Corpodetexto2">
    <w:name w:val="Body Text 2"/>
    <w:basedOn w:val="Normal"/>
    <w:pPr>
      <w:jc w:val="both"/>
    </w:pPr>
    <w:rPr>
      <w:rFonts w:ascii="Swis721 BT" w:hAnsi="Swis721 BT"/>
      <w:b/>
      <w:spacing w:val="10"/>
    </w:rPr>
  </w:style>
  <w:style w:type="paragraph" w:customStyle="1" w:styleId="MNN1">
    <w:name w:val="MNN1"/>
    <w:next w:val="Normal"/>
    <w:pPr>
      <w:numPr>
        <w:numId w:val="46"/>
      </w:numPr>
    </w:pPr>
    <w:rPr>
      <w:rFonts w:ascii="Arial" w:hAnsi="Arial"/>
      <w:noProof/>
      <w:spacing w:val="10"/>
      <w:sz w:val="18"/>
    </w:rPr>
  </w:style>
  <w:style w:type="paragraph" w:styleId="Corpodetexto3">
    <w:name w:val="Body Text 3"/>
    <w:basedOn w:val="Normal"/>
    <w:rPr>
      <w:color w:val="FF0000"/>
    </w:rPr>
  </w:style>
  <w:style w:type="character" w:styleId="HiperlinkVisitado">
    <w:name w:val="FollowedHyperlink"/>
    <w:rPr>
      <w:color w:val="800080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sz w:val="20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Justificado">
    <w:name w:val="Normal + Justificado"/>
    <w:basedOn w:val="Normal"/>
    <w:pPr>
      <w:tabs>
        <w:tab w:val="left" w:pos="8505"/>
      </w:tabs>
      <w:jc w:val="both"/>
    </w:pPr>
    <w:rPr>
      <w:color w:val="000000"/>
    </w:rPr>
  </w:style>
  <w:style w:type="table" w:styleId="Tabelacomgrade">
    <w:name w:val="Table Grid"/>
    <w:basedOn w:val="Tabelanormal"/>
    <w:rsid w:val="004A3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4D2EA1"/>
    <w:rPr>
      <w:rFonts w:ascii="Arial" w:hAnsi="Arial"/>
      <w:sz w:val="18"/>
    </w:rPr>
  </w:style>
  <w:style w:type="character" w:customStyle="1" w:styleId="RodapChar">
    <w:name w:val="Rodapé Char"/>
    <w:link w:val="Rodap"/>
    <w:uiPriority w:val="99"/>
    <w:rsid w:val="004D2EA1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140968\Documents\GED\MO15128003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MO15128003.dot</Template>
  <TotalTime>8</TotalTime>
  <Pages>3</Pages>
  <Words>436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PARTICULAR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Caixa</dc:creator>
  <cp:keywords/>
  <cp:lastModifiedBy>Welber Machado de Gouveia</cp:lastModifiedBy>
  <cp:revision>5</cp:revision>
  <cp:lastPrinted>2013-09-13T14:38:00Z</cp:lastPrinted>
  <dcterms:created xsi:type="dcterms:W3CDTF">2018-10-17T18:28:00Z</dcterms:created>
  <dcterms:modified xsi:type="dcterms:W3CDTF">2018-10-17T19:55:00Z</dcterms:modified>
</cp:coreProperties>
</file>